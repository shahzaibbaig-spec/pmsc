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FE39" w14:textId="5F129585" w:rsidR="00AE0715" w:rsidRPr="00A73D99" w:rsidRDefault="0049625A" w:rsidP="00AE0715">
      <w:pPr>
        <w:rPr>
          <w:rFonts w:ascii="Arial Nova" w:hAnsi="Arial Nova"/>
          <w:b/>
          <w:bCs/>
          <w:sz w:val="32"/>
          <w:szCs w:val="32"/>
        </w:rPr>
      </w:pPr>
      <w:r w:rsidRPr="00A73D99">
        <w:rPr>
          <w:rFonts w:ascii="Arial Nova" w:hAnsi="Arial Nova"/>
          <w:noProof/>
        </w:rPr>
        <w:drawing>
          <wp:anchor distT="0" distB="0" distL="114300" distR="114300" simplePos="0" relativeHeight="251659264" behindDoc="1" locked="0" layoutInCell="1" allowOverlap="1" wp14:anchorId="5B8793BE" wp14:editId="66FEF0F2">
            <wp:simplePos x="0" y="0"/>
            <wp:positionH relativeFrom="margin">
              <wp:posOffset>9236075</wp:posOffset>
            </wp:positionH>
            <wp:positionV relativeFrom="margin">
              <wp:posOffset>-66675</wp:posOffset>
            </wp:positionV>
            <wp:extent cx="923210" cy="650714"/>
            <wp:effectExtent l="0" t="0" r="0" b="0"/>
            <wp:wrapNone/>
            <wp:docPr id="381795383" name="Picture 1" descr="A logo with a person and mounta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95383" name="Picture 1" descr="A logo with a person and mountain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210" cy="650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715" w:rsidRPr="00A73D99">
        <w:rPr>
          <w:rFonts w:ascii="Arial Nova" w:hAnsi="Arial Nova"/>
          <w:b/>
          <w:bCs/>
          <w:sz w:val="32"/>
          <w:szCs w:val="32"/>
        </w:rPr>
        <w:t xml:space="preserve">KORT Educational &amp; Residential Complex </w:t>
      </w:r>
    </w:p>
    <w:p w14:paraId="6E097E3A" w14:textId="0B54F60B" w:rsidR="008E3A9C" w:rsidRPr="00A73D99" w:rsidRDefault="00AE0715" w:rsidP="00AE0715">
      <w:pPr>
        <w:rPr>
          <w:rFonts w:ascii="Arial Nova" w:hAnsi="Arial Nova"/>
          <w:b/>
          <w:bCs/>
          <w:sz w:val="24"/>
          <w:szCs w:val="24"/>
        </w:rPr>
      </w:pPr>
      <w:r w:rsidRPr="00A73D99">
        <w:rPr>
          <w:rFonts w:ascii="Arial Nova" w:hAnsi="Arial Nova"/>
          <w:b/>
          <w:bCs/>
          <w:sz w:val="24"/>
          <w:szCs w:val="24"/>
        </w:rPr>
        <w:t>Student Progress Report</w:t>
      </w:r>
      <w:r w:rsidR="00144BBD">
        <w:rPr>
          <w:rFonts w:ascii="Arial Nova" w:hAnsi="Arial Nova"/>
          <w:b/>
          <w:bCs/>
          <w:sz w:val="24"/>
          <w:szCs w:val="24"/>
        </w:rPr>
        <w:t xml:space="preserve"> -202</w:t>
      </w:r>
      <w:r w:rsidR="00AB5117">
        <w:rPr>
          <w:rFonts w:ascii="Arial Nova" w:hAnsi="Arial Nova"/>
          <w:b/>
          <w:bCs/>
          <w:sz w:val="24"/>
          <w:szCs w:val="24"/>
        </w:rPr>
        <w:t>6</w:t>
      </w:r>
      <w:r w:rsidR="00CB2BDA">
        <w:rPr>
          <w:rFonts w:ascii="Arial Nova" w:hAnsi="Arial Nova"/>
          <w:b/>
          <w:bCs/>
          <w:sz w:val="24"/>
          <w:szCs w:val="24"/>
        </w:rPr>
        <w:t xml:space="preserve"> (To be filled by the class teacher)</w:t>
      </w:r>
    </w:p>
    <w:p w14:paraId="27708DDE" w14:textId="76136A94" w:rsidR="00AE0715" w:rsidRDefault="00AE0715" w:rsidP="00AE0715">
      <w:pPr>
        <w:rPr>
          <w:rFonts w:ascii="Arial Nova" w:hAnsi="Arial Nova"/>
        </w:rPr>
      </w:pPr>
    </w:p>
    <w:p w14:paraId="3D3EFCDC" w14:textId="652015DC" w:rsidR="005B0031" w:rsidRPr="005B0031" w:rsidRDefault="005B0031" w:rsidP="00AE0715">
      <w:pPr>
        <w:rPr>
          <w:rFonts w:ascii="Arial Nova" w:hAnsi="Arial Nova"/>
          <w:b/>
          <w:bCs/>
          <w:u w:val="single"/>
        </w:rPr>
      </w:pPr>
      <w:r w:rsidRPr="005B0031">
        <w:rPr>
          <w:rFonts w:ascii="Arial Nova" w:hAnsi="Arial Nova"/>
          <w:b/>
          <w:bCs/>
          <w:u w:val="single"/>
        </w:rPr>
        <w:t>SENIOR SCHOOL</w:t>
      </w:r>
    </w:p>
    <w:p w14:paraId="6179A564" w14:textId="77777777" w:rsidR="005B0031" w:rsidRDefault="005B0031" w:rsidP="00AE0715">
      <w:pPr>
        <w:rPr>
          <w:rFonts w:ascii="Arial Nova" w:hAnsi="Arial Nova"/>
        </w:rPr>
      </w:pPr>
    </w:p>
    <w:tbl>
      <w:tblPr>
        <w:tblW w:w="10485" w:type="dxa"/>
        <w:tblLook w:val="04A0" w:firstRow="1" w:lastRow="0" w:firstColumn="1" w:lastColumn="0" w:noHBand="0" w:noVBand="1"/>
      </w:tblPr>
      <w:tblGrid>
        <w:gridCol w:w="1540"/>
        <w:gridCol w:w="1540"/>
        <w:gridCol w:w="3861"/>
        <w:gridCol w:w="3544"/>
      </w:tblGrid>
      <w:tr w:rsidR="00CD2AE3" w:rsidRPr="00CD2AE3" w14:paraId="54124B11" w14:textId="77777777" w:rsidTr="00CD2AE3">
        <w:trPr>
          <w:trHeight w:val="300"/>
        </w:trPr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55C1E87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Complex</w:t>
            </w:r>
          </w:p>
        </w:tc>
        <w:tc>
          <w:tcPr>
            <w:tcW w:w="3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A0BF4E4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Student Name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7BE8C1F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Student KORT ID Number</w:t>
            </w:r>
          </w:p>
        </w:tc>
      </w:tr>
      <w:tr w:rsidR="00CD2AE3" w:rsidRPr="00CD2AE3" w14:paraId="2D717619" w14:textId="77777777" w:rsidTr="00CD2AE3">
        <w:trPr>
          <w:trHeight w:val="49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A1CB" w14:textId="69A0F576" w:rsidR="00CD2AE3" w:rsidRPr="00CD2AE3" w:rsidRDefault="00CD2AE3" w:rsidP="00CD2AE3">
            <w:pPr>
              <w:spacing w:before="0" w:after="0"/>
              <w:jc w:val="center"/>
              <w:rPr>
                <w:rFonts w:ascii="MS Gothic" w:eastAsia="MS Gothic" w:hAnsi="MS Gothic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MS Gothic" w:eastAsia="MS Gothic" w:hAnsi="MS Gothic" w:cs="Times New Roman" w:hint="eastAsia"/>
                <w:color w:val="595959"/>
                <w:kern w:val="0"/>
                <w:lang w:val="en-US" w:eastAsia="en-GB"/>
              </w:rPr>
              <w:t>☐</w:t>
            </w:r>
            <w:r w:rsidRPr="00CD2AE3">
              <w:rPr>
                <w:rFonts w:ascii="Arial Nova" w:eastAsia="MS Gothic" w:hAnsi="Arial Nova" w:cs="Times New Roman"/>
                <w:color w:val="595959"/>
                <w:kern w:val="0"/>
                <w:lang w:val="en-US" w:eastAsia="en-GB"/>
              </w:rPr>
              <w:t xml:space="preserve"> Mirpur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C1B0" w14:textId="1ECC791A" w:rsidR="00CD2AE3" w:rsidRPr="00CD2AE3" w:rsidRDefault="00CD2AE3" w:rsidP="00CD2AE3">
            <w:pPr>
              <w:spacing w:before="0" w:after="0"/>
              <w:jc w:val="center"/>
              <w:rPr>
                <w:rFonts w:ascii="MS Gothic" w:eastAsia="MS Gothic" w:hAnsi="MS Gothic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MS Gothic" w:eastAsia="MS Gothic" w:hAnsi="MS Gothic" w:cs="Times New Roman" w:hint="eastAsia"/>
                <w:color w:val="595959"/>
                <w:kern w:val="0"/>
                <w:lang w:val="en-US" w:eastAsia="en-GB"/>
              </w:rPr>
              <w:t>☐</w:t>
            </w:r>
            <w:r w:rsidRPr="00CD2AE3">
              <w:rPr>
                <w:rFonts w:ascii="Arial Nova" w:eastAsia="MS Gothic" w:hAnsi="Arial Nova" w:cs="Times New Roman"/>
                <w:color w:val="595959"/>
                <w:kern w:val="0"/>
                <w:lang w:val="en-US" w:eastAsia="en-GB"/>
              </w:rPr>
              <w:t xml:space="preserve"> Swabi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47B7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1BF5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 </w:t>
            </w:r>
          </w:p>
        </w:tc>
      </w:tr>
      <w:tr w:rsidR="00CD2AE3" w:rsidRPr="00CD2AE3" w14:paraId="2F131260" w14:textId="77777777" w:rsidTr="00CD2AE3">
        <w:trPr>
          <w:trHeight w:val="300"/>
        </w:trPr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4CC6CBA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Class/Course/Semester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1741EFE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Student Age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D5E731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Class Teacher’s Name</w:t>
            </w:r>
          </w:p>
        </w:tc>
      </w:tr>
      <w:tr w:rsidR="00CD2AE3" w:rsidRPr="00CD2AE3" w14:paraId="57D6FA85" w14:textId="77777777" w:rsidTr="00CD2AE3">
        <w:trPr>
          <w:trHeight w:val="49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4C2F9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729E" w14:textId="79D56881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FF06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………Years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16B1C" w14:textId="77777777" w:rsidR="00CD2AE3" w:rsidRPr="00CD2AE3" w:rsidRDefault="00CD2AE3" w:rsidP="00CD2AE3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 </w:t>
            </w:r>
          </w:p>
        </w:tc>
      </w:tr>
    </w:tbl>
    <w:p w14:paraId="0D8F4F41" w14:textId="77777777" w:rsidR="00AE0715" w:rsidRPr="00A73D99" w:rsidRDefault="00AE0715" w:rsidP="00AE0715">
      <w:pPr>
        <w:rPr>
          <w:rFonts w:ascii="Arial Nova" w:hAnsi="Arial Nova"/>
        </w:rPr>
      </w:pPr>
    </w:p>
    <w:p w14:paraId="7A03B211" w14:textId="77777777" w:rsidR="00DE3100" w:rsidRDefault="00DE3100" w:rsidP="00AE0715">
      <w:pPr>
        <w:rPr>
          <w:rFonts w:ascii="Arial Nova" w:hAnsi="Arial Nova"/>
        </w:rPr>
      </w:pPr>
    </w:p>
    <w:tbl>
      <w:tblPr>
        <w:tblpPr w:leftFromText="180" w:rightFromText="180" w:vertAnchor="text" w:horzAnchor="margin" w:tblpY="-30"/>
        <w:tblW w:w="0" w:type="auto"/>
        <w:tblLayout w:type="fixed"/>
        <w:tblLook w:val="04A0" w:firstRow="1" w:lastRow="0" w:firstColumn="1" w:lastColumn="0" w:noHBand="0" w:noVBand="1"/>
      </w:tblPr>
      <w:tblGrid>
        <w:gridCol w:w="417"/>
        <w:gridCol w:w="2638"/>
        <w:gridCol w:w="741"/>
        <w:gridCol w:w="1156"/>
        <w:gridCol w:w="1134"/>
        <w:gridCol w:w="1134"/>
        <w:gridCol w:w="1134"/>
        <w:gridCol w:w="992"/>
        <w:gridCol w:w="1124"/>
      </w:tblGrid>
      <w:tr w:rsidR="004D3AFC" w:rsidRPr="00183C58" w14:paraId="10EA3363" w14:textId="77777777" w:rsidTr="00684198">
        <w:trPr>
          <w:trHeight w:val="315"/>
        </w:trPr>
        <w:tc>
          <w:tcPr>
            <w:tcW w:w="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63E13E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  <w:r w:rsidRPr="00183C58"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  <w:t>A</w:t>
            </w:r>
          </w:p>
        </w:tc>
        <w:tc>
          <w:tcPr>
            <w:tcW w:w="2638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C4D933" w14:textId="77777777" w:rsidR="004D3AFC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  <w:p w14:paraId="69CD2C8D" w14:textId="77777777" w:rsidR="004D3AFC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  <w:p w14:paraId="7F3311CF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  <w:r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  <w:t>Subject</w:t>
            </w:r>
          </w:p>
        </w:tc>
        <w:tc>
          <w:tcPr>
            <w:tcW w:w="741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3F2450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  <w:r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  <w:t>Grade</w:t>
            </w:r>
          </w:p>
        </w:tc>
        <w:tc>
          <w:tcPr>
            <w:tcW w:w="342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61037A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  <w:t>Progress &amp; Attainment</w:t>
            </w:r>
          </w:p>
        </w:tc>
        <w:tc>
          <w:tcPr>
            <w:tcW w:w="325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ECF472C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  <w:t>Effort</w:t>
            </w:r>
          </w:p>
        </w:tc>
      </w:tr>
      <w:tr w:rsidR="004D3AFC" w:rsidRPr="005B1FD6" w14:paraId="4B74B79B" w14:textId="77777777" w:rsidTr="00684198">
        <w:trPr>
          <w:trHeight w:val="786"/>
        </w:trPr>
        <w:tc>
          <w:tcPr>
            <w:tcW w:w="4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C20CA0" w14:textId="77777777" w:rsidR="004D3AFC" w:rsidRPr="00DE3100" w:rsidRDefault="004D3AFC" w:rsidP="00684198">
            <w:pPr>
              <w:spacing w:before="0" w:after="0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2638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466AF751" w14:textId="77777777" w:rsidR="004D3AFC" w:rsidRPr="00DE3100" w:rsidRDefault="004D3AFC" w:rsidP="00684198">
            <w:pPr>
              <w:spacing w:before="0" w:after="0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9ECA2D" w14:textId="77777777" w:rsidR="004D3AFC" w:rsidRPr="00DE3100" w:rsidRDefault="004D3AFC" w:rsidP="00684198">
            <w:pPr>
              <w:spacing w:before="0" w:after="0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C000"/>
            <w:hideMark/>
          </w:tcPr>
          <w:p w14:paraId="36BEDB78" w14:textId="77777777" w:rsidR="004D3AFC" w:rsidRPr="005B1FD6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</w:pPr>
            <w:r w:rsidRPr="005B1FD6"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  <w:t>Working towards expectations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hideMark/>
          </w:tcPr>
          <w:p w14:paraId="52F64A22" w14:textId="77777777" w:rsidR="004D3AFC" w:rsidRPr="005B1FD6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</w:pPr>
            <w:r w:rsidRPr="005B1FD6"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  <w:t>Meeting expectations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0CFFF" w:themeFill="accent4" w:themeFillTint="66"/>
            <w:hideMark/>
          </w:tcPr>
          <w:p w14:paraId="4D86D564" w14:textId="77777777" w:rsidR="004D3AFC" w:rsidRPr="005B1FD6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</w:pPr>
            <w:r w:rsidRPr="005B1FD6"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  <w:t>Working Above expectations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C000"/>
            <w:hideMark/>
          </w:tcPr>
          <w:p w14:paraId="48B52B67" w14:textId="77777777" w:rsidR="004D3AFC" w:rsidRPr="005B1FD6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</w:pPr>
            <w:r w:rsidRPr="005B1FD6"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  <w:t>Sometimes tries hard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hideMark/>
          </w:tcPr>
          <w:p w14:paraId="694EF298" w14:textId="77777777" w:rsidR="004D3AFC" w:rsidRPr="005B1FD6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</w:pPr>
            <w:r w:rsidRPr="005B1FD6"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  <w:t>Tries hard most of the time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0CFFF" w:themeFill="accent4" w:themeFillTint="66"/>
            <w:hideMark/>
          </w:tcPr>
          <w:p w14:paraId="14BDABCE" w14:textId="77777777" w:rsidR="004D3AFC" w:rsidRPr="005B1FD6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</w:pPr>
            <w:r w:rsidRPr="005B1FD6">
              <w:rPr>
                <w:rFonts w:ascii="Arial Nova" w:eastAsia="Times New Roman" w:hAnsi="Arial Nova" w:cs="Arial"/>
                <w:color w:val="000000"/>
                <w:kern w:val="0"/>
                <w:sz w:val="16"/>
                <w:szCs w:val="16"/>
                <w:lang w:eastAsia="en-GB"/>
              </w:rPr>
              <w:t>Always tries hard</w:t>
            </w:r>
          </w:p>
        </w:tc>
      </w:tr>
      <w:tr w:rsidR="004D3AFC" w:rsidRPr="00183C58" w14:paraId="4FC6EA4A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490DF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69381" w14:textId="7C8830DA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F58331" w14:textId="733A1B54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EC02" w14:textId="4230B328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D04A" w14:textId="6155E07E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AB45E8" w14:textId="36922F3F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9067" w14:textId="212B45D3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8A76" w14:textId="14228380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499432" w14:textId="0B1B82CB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3755027A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6E9D8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5D43F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7C2105" w14:textId="149DBF4E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B9623" w14:textId="39756F8D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5D9B" w14:textId="69454AD6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92F98D" w14:textId="2254F30C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C4919" w14:textId="2FFCDE24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D2ABD" w14:textId="12E2C932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2D424A" w14:textId="214D4CE5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50B262A9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CC3E2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38C78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30A97D" w14:textId="02C0DAE6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30EB5" w14:textId="2D8BBCD7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7F79E" w14:textId="64D8612A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A33546" w14:textId="5C147906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A636" w14:textId="1873C32F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808B0" w14:textId="2C139A0C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6D1FBB6" w14:textId="07098C24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00F0ACF2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FDCA9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41357B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AD93B7" w14:textId="3B9A4893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99C3" w14:textId="1451E306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B637" w14:textId="247F1B86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FE36CC" w14:textId="3B4F9BF4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8E947" w14:textId="781EA2EC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3956" w14:textId="4A5D3C48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266B56" w14:textId="75DE7C6E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4199C8C3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6634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8ABC2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323922" w14:textId="28DF10E3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6B521" w14:textId="735885D6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7C6C" w14:textId="261368F1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F4EF03" w14:textId="51ADA550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20D45" w14:textId="0DABDE02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3FF56" w14:textId="1570B471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A755F8" w14:textId="1FC711FE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0C8E538F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7A71F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338A2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F0A007" w14:textId="1097AB03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0C13" w14:textId="330A06EE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42573" w14:textId="22B8A125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8D5983" w14:textId="200AC343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FBAED" w14:textId="57F1AB5E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2E2C0" w14:textId="6D4820AB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E1B29F" w14:textId="031A3311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6E4D9E30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8479A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7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FB0B1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3A56AA" w14:textId="25883DB3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5B7F" w14:textId="1F25B8DE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09A1" w14:textId="0531DE24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884505" w14:textId="6523CC1D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CC15B" w14:textId="295A67DA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2B985" w14:textId="0C4EDE94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33E7B9" w14:textId="48BD9913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571555E1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A8C8D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8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ED377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F358B2" w14:textId="76B3CAEC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E5DAF" w14:textId="2CA6486B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CE52E" w14:textId="0234F489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71080D" w14:textId="4495E012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BBC1" w14:textId="44C1E423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BD93" w14:textId="5D59FC23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C65770" w14:textId="602ABA5B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0BAEE128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C82AF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9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E6DA1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40B592" w14:textId="6A7CCA33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7416" w14:textId="623C279F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C45DD" w14:textId="38C8F48D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E00E8E9" w14:textId="105A8D62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3D9E8" w14:textId="7CEE9900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7A03" w14:textId="6870A23D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84B209" w14:textId="440CE723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  <w:tr w:rsidR="004D3AFC" w:rsidRPr="00183C58" w14:paraId="7D18988E" w14:textId="77777777" w:rsidTr="0043336B">
        <w:trPr>
          <w:trHeight w:val="510"/>
        </w:trPr>
        <w:tc>
          <w:tcPr>
            <w:tcW w:w="41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F0085DC" w14:textId="77777777" w:rsidR="004D3AFC" w:rsidRPr="00DE3100" w:rsidRDefault="004D3AFC" w:rsidP="00684198">
            <w:pPr>
              <w:spacing w:before="0" w:after="0"/>
              <w:jc w:val="center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  <w:r w:rsidRPr="00DE3100"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21C29F4" w14:textId="77777777" w:rsidR="004D3AFC" w:rsidRPr="005C11E4" w:rsidRDefault="004D3AFC" w:rsidP="005C11E4">
            <w:pPr>
              <w:spacing w:before="0" w:after="0"/>
              <w:rPr>
                <w:rFonts w:ascii="Arial Nova" w:eastAsia="Times New Roman" w:hAnsi="Arial Nova" w:cs="Arial"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825818" w14:textId="5065FA24" w:rsidR="004D3AFC" w:rsidRPr="005C11E4" w:rsidRDefault="004D3AFC" w:rsidP="008B4E25">
            <w:pPr>
              <w:spacing w:before="0" w:after="0"/>
              <w:jc w:val="center"/>
              <w:rPr>
                <w:rFonts w:ascii="Arial Nova" w:eastAsia="Times New Roman" w:hAnsi="Arial Nova" w:cs="Arial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C7A847C" w14:textId="3E0BEF8C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33954F3" w14:textId="6AF1B2C9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CC832" w14:textId="5564BC8F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318D872" w14:textId="14A29763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B343C52" w14:textId="3C9677D9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FAE463" w14:textId="73809339" w:rsidR="004D3AFC" w:rsidRPr="005C11E4" w:rsidRDefault="004D3AFC" w:rsidP="0043336B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</w:rPr>
            </w:pPr>
          </w:p>
        </w:tc>
      </w:tr>
    </w:tbl>
    <w:p w14:paraId="106A6090" w14:textId="77777777" w:rsidR="00DE3100" w:rsidRPr="00183C58" w:rsidRDefault="00DE3100" w:rsidP="00AE0715">
      <w:pPr>
        <w:rPr>
          <w:rFonts w:ascii="Arial Nova" w:hAnsi="Arial Nova"/>
        </w:rPr>
      </w:pPr>
    </w:p>
    <w:p w14:paraId="4573B702" w14:textId="77777777" w:rsidR="00DE3100" w:rsidRPr="00A73D99" w:rsidRDefault="00DE3100" w:rsidP="00AE0715">
      <w:pPr>
        <w:rPr>
          <w:rFonts w:ascii="Arial Nova" w:hAnsi="Arial Nova"/>
        </w:rPr>
      </w:pP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76"/>
        <w:gridCol w:w="4798"/>
        <w:gridCol w:w="1327"/>
        <w:gridCol w:w="1327"/>
        <w:gridCol w:w="1327"/>
        <w:gridCol w:w="1325"/>
      </w:tblGrid>
      <w:tr w:rsidR="00DE3100" w:rsidRPr="00A73D99" w14:paraId="5CC2BF1F" w14:textId="77777777" w:rsidTr="00CD2AE3">
        <w:trPr>
          <w:trHeight w:val="510"/>
        </w:trPr>
        <w:tc>
          <w:tcPr>
            <w:tcW w:w="180" w:type="pct"/>
            <w:shd w:val="clear" w:color="auto" w:fill="F2F2F2" w:themeFill="background1" w:themeFillShade="F2"/>
            <w:vAlign w:val="center"/>
          </w:tcPr>
          <w:p w14:paraId="7ACADFDB" w14:textId="7D502FCC" w:rsidR="00E251B7" w:rsidRPr="00A73D99" w:rsidRDefault="00E251B7" w:rsidP="009117E4">
            <w:pPr>
              <w:jc w:val="center"/>
              <w:rPr>
                <w:rFonts w:ascii="Arial Nova" w:hAnsi="Arial Nova"/>
                <w:b/>
                <w:bCs/>
              </w:rPr>
            </w:pPr>
            <w:r w:rsidRPr="00A73D99">
              <w:rPr>
                <w:rFonts w:ascii="Arial Nova" w:hAnsi="Arial Nova"/>
                <w:b/>
                <w:bCs/>
              </w:rPr>
              <w:t>B</w:t>
            </w:r>
          </w:p>
        </w:tc>
        <w:tc>
          <w:tcPr>
            <w:tcW w:w="2289" w:type="pct"/>
            <w:shd w:val="clear" w:color="auto" w:fill="F2F2F2" w:themeFill="background1" w:themeFillShade="F2"/>
            <w:vAlign w:val="center"/>
          </w:tcPr>
          <w:p w14:paraId="53FAD79B" w14:textId="361940D2" w:rsidR="00E251B7" w:rsidRPr="00A73D99" w:rsidRDefault="00DE3100" w:rsidP="009117E4">
            <w:pPr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Skills Development</w:t>
            </w:r>
          </w:p>
        </w:tc>
        <w:tc>
          <w:tcPr>
            <w:tcW w:w="633" w:type="pct"/>
            <w:shd w:val="clear" w:color="auto" w:fill="FF0000"/>
            <w:vAlign w:val="center"/>
          </w:tcPr>
          <w:p w14:paraId="592E49AC" w14:textId="4BD5BA76" w:rsidR="00E251B7" w:rsidRPr="00D72CC2" w:rsidRDefault="00E251B7" w:rsidP="009117E4">
            <w:pPr>
              <w:jc w:val="center"/>
              <w:rPr>
                <w:rFonts w:ascii="Arial Nova" w:hAnsi="Arial Nova"/>
                <w:sz w:val="16"/>
                <w:szCs w:val="16"/>
              </w:rPr>
            </w:pPr>
            <w:r w:rsidRPr="00D72CC2">
              <w:rPr>
                <w:rFonts w:ascii="Arial Nova" w:hAnsi="Arial Nova"/>
                <w:b/>
                <w:bCs/>
                <w:sz w:val="16"/>
                <w:szCs w:val="16"/>
              </w:rPr>
              <w:t>Needs Improvement</w:t>
            </w:r>
          </w:p>
        </w:tc>
        <w:tc>
          <w:tcPr>
            <w:tcW w:w="633" w:type="pct"/>
            <w:shd w:val="clear" w:color="auto" w:fill="FFC000"/>
            <w:vAlign w:val="center"/>
          </w:tcPr>
          <w:p w14:paraId="5FCD28B2" w14:textId="32BC70E8" w:rsidR="00E251B7" w:rsidRPr="00D72CC2" w:rsidRDefault="00E251B7" w:rsidP="009117E4">
            <w:pPr>
              <w:jc w:val="center"/>
              <w:rPr>
                <w:rFonts w:ascii="Arial Nova" w:hAnsi="Arial Nova"/>
                <w:sz w:val="16"/>
                <w:szCs w:val="16"/>
              </w:rPr>
            </w:pPr>
            <w:r w:rsidRPr="00D72CC2">
              <w:rPr>
                <w:rFonts w:ascii="Arial Nova" w:hAnsi="Arial Nova"/>
                <w:b/>
                <w:bCs/>
                <w:sz w:val="16"/>
                <w:szCs w:val="16"/>
              </w:rPr>
              <w:t>Satisfactory</w:t>
            </w:r>
          </w:p>
        </w:tc>
        <w:tc>
          <w:tcPr>
            <w:tcW w:w="633" w:type="pct"/>
            <w:shd w:val="clear" w:color="auto" w:fill="92D050"/>
            <w:vAlign w:val="center"/>
          </w:tcPr>
          <w:p w14:paraId="485C3E5E" w14:textId="532854BD" w:rsidR="00E251B7" w:rsidRPr="00D72CC2" w:rsidRDefault="00E251B7" w:rsidP="009117E4">
            <w:pPr>
              <w:jc w:val="center"/>
              <w:rPr>
                <w:rFonts w:ascii="Arial Nova" w:hAnsi="Arial Nova"/>
                <w:b/>
                <w:bCs/>
                <w:sz w:val="16"/>
                <w:szCs w:val="16"/>
              </w:rPr>
            </w:pPr>
            <w:r w:rsidRPr="00D72CC2">
              <w:rPr>
                <w:rFonts w:ascii="Arial Nova" w:hAnsi="Arial Nova"/>
                <w:b/>
                <w:bCs/>
                <w:sz w:val="16"/>
                <w:szCs w:val="16"/>
              </w:rPr>
              <w:t>Good</w:t>
            </w:r>
          </w:p>
        </w:tc>
        <w:tc>
          <w:tcPr>
            <w:tcW w:w="633" w:type="pct"/>
            <w:shd w:val="clear" w:color="auto" w:fill="70CFFF" w:themeFill="accent4" w:themeFillTint="66"/>
            <w:vAlign w:val="center"/>
          </w:tcPr>
          <w:p w14:paraId="5C9F0D01" w14:textId="0673557D" w:rsidR="00E251B7" w:rsidRPr="00D72CC2" w:rsidRDefault="00E251B7" w:rsidP="009117E4">
            <w:pPr>
              <w:jc w:val="center"/>
              <w:rPr>
                <w:rFonts w:ascii="Arial Nova" w:hAnsi="Arial Nova"/>
                <w:sz w:val="16"/>
                <w:szCs w:val="16"/>
              </w:rPr>
            </w:pPr>
            <w:r w:rsidRPr="00D72CC2">
              <w:rPr>
                <w:rFonts w:ascii="Arial Nova" w:hAnsi="Arial Nova"/>
                <w:b/>
                <w:bCs/>
                <w:sz w:val="16"/>
                <w:szCs w:val="16"/>
              </w:rPr>
              <w:t>Excellent</w:t>
            </w:r>
          </w:p>
        </w:tc>
      </w:tr>
      <w:tr w:rsidR="00DE3100" w:rsidRPr="00A73D99" w14:paraId="4E9D610E" w14:textId="77777777" w:rsidTr="00DE3100">
        <w:trPr>
          <w:trHeight w:val="510"/>
        </w:trPr>
        <w:tc>
          <w:tcPr>
            <w:tcW w:w="180" w:type="pct"/>
          </w:tcPr>
          <w:p w14:paraId="7D945312" w14:textId="2D6DFF33" w:rsidR="00E251B7" w:rsidRPr="00A73D99" w:rsidRDefault="00E251B7" w:rsidP="00E251B7">
            <w:pPr>
              <w:jc w:val="center"/>
              <w:rPr>
                <w:rFonts w:ascii="Arial Nova" w:hAnsi="Arial Nova"/>
              </w:rPr>
            </w:pPr>
            <w:r w:rsidRPr="00A73D99">
              <w:rPr>
                <w:rFonts w:ascii="Arial Nova" w:hAnsi="Arial Nova"/>
              </w:rPr>
              <w:t>1</w:t>
            </w:r>
          </w:p>
        </w:tc>
        <w:tc>
          <w:tcPr>
            <w:tcW w:w="2289" w:type="pct"/>
          </w:tcPr>
          <w:p w14:paraId="3E43C463" w14:textId="30B094D3" w:rsidR="00E251B7" w:rsidRPr="00A73D99" w:rsidRDefault="00B7298D" w:rsidP="00E251B7">
            <w:pPr>
              <w:rPr>
                <w:rFonts w:ascii="Arial Nova" w:hAnsi="Arial Nova"/>
              </w:rPr>
            </w:pPr>
            <w:r w:rsidRPr="00B7298D">
              <w:rPr>
                <w:rFonts w:ascii="Arial Nova" w:hAnsi="Arial Nova"/>
              </w:rPr>
              <w:t>Communicates ideas confidently and persuasively</w:t>
            </w:r>
          </w:p>
        </w:tc>
        <w:tc>
          <w:tcPr>
            <w:tcW w:w="633" w:type="pct"/>
          </w:tcPr>
          <w:p w14:paraId="48D1E4B4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373FA5F5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1D5AF719" w14:textId="4D3957DF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1FCE764E" w14:textId="15D166A1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DE3100" w:rsidRPr="00A73D99" w14:paraId="6EFE0380" w14:textId="77777777" w:rsidTr="00DE3100">
        <w:trPr>
          <w:trHeight w:val="510"/>
        </w:trPr>
        <w:tc>
          <w:tcPr>
            <w:tcW w:w="180" w:type="pct"/>
          </w:tcPr>
          <w:p w14:paraId="7754D9F7" w14:textId="6FE40471" w:rsidR="00E251B7" w:rsidRPr="00A73D99" w:rsidRDefault="00E251B7" w:rsidP="00E251B7">
            <w:pPr>
              <w:jc w:val="center"/>
              <w:rPr>
                <w:rFonts w:ascii="Arial Nova" w:hAnsi="Arial Nova"/>
              </w:rPr>
            </w:pPr>
            <w:r w:rsidRPr="00A73D99">
              <w:rPr>
                <w:rFonts w:ascii="Arial Nova" w:hAnsi="Arial Nova"/>
              </w:rPr>
              <w:t>2</w:t>
            </w:r>
          </w:p>
        </w:tc>
        <w:tc>
          <w:tcPr>
            <w:tcW w:w="2289" w:type="pct"/>
          </w:tcPr>
          <w:p w14:paraId="0D3AD6FD" w14:textId="1D3C9F0D" w:rsidR="00E251B7" w:rsidRPr="00A73D99" w:rsidRDefault="00B7298D" w:rsidP="00E251B7">
            <w:pPr>
              <w:rPr>
                <w:rFonts w:ascii="Arial Nova" w:hAnsi="Arial Nova"/>
              </w:rPr>
            </w:pPr>
            <w:r w:rsidRPr="00B7298D">
              <w:rPr>
                <w:rFonts w:ascii="Arial Nova" w:hAnsi="Arial Nova"/>
              </w:rPr>
              <w:t>Expresses curiosity and interest in exploring new ideas</w:t>
            </w:r>
          </w:p>
        </w:tc>
        <w:tc>
          <w:tcPr>
            <w:tcW w:w="633" w:type="pct"/>
          </w:tcPr>
          <w:p w14:paraId="25565DEF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7D5E723C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5EDCF7F9" w14:textId="2BECE4A6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2B5174E3" w14:textId="0F716815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DE3100" w:rsidRPr="00A73D99" w14:paraId="64619749" w14:textId="77777777" w:rsidTr="00DE3100">
        <w:trPr>
          <w:trHeight w:val="510"/>
        </w:trPr>
        <w:tc>
          <w:tcPr>
            <w:tcW w:w="180" w:type="pct"/>
          </w:tcPr>
          <w:p w14:paraId="003608C7" w14:textId="198B56BE" w:rsidR="00E251B7" w:rsidRPr="00A73D99" w:rsidRDefault="00E251B7" w:rsidP="00E251B7">
            <w:pPr>
              <w:jc w:val="center"/>
              <w:rPr>
                <w:rFonts w:ascii="Arial Nova" w:hAnsi="Arial Nova"/>
              </w:rPr>
            </w:pPr>
            <w:r w:rsidRPr="00A73D99">
              <w:rPr>
                <w:rFonts w:ascii="Arial Nova" w:hAnsi="Arial Nova"/>
              </w:rPr>
              <w:t>3</w:t>
            </w:r>
          </w:p>
        </w:tc>
        <w:tc>
          <w:tcPr>
            <w:tcW w:w="2289" w:type="pct"/>
          </w:tcPr>
          <w:p w14:paraId="33FB7D5B" w14:textId="4A9A46E3" w:rsidR="00E251B7" w:rsidRPr="00A73D99" w:rsidRDefault="00B7298D" w:rsidP="00E251B7">
            <w:pPr>
              <w:rPr>
                <w:rFonts w:ascii="Arial Nova" w:hAnsi="Arial Nova"/>
              </w:rPr>
            </w:pPr>
            <w:r w:rsidRPr="00B7298D">
              <w:rPr>
                <w:rFonts w:ascii="Arial Nova" w:hAnsi="Arial Nova"/>
              </w:rPr>
              <w:t>Asks questions to understand concepts better</w:t>
            </w:r>
          </w:p>
        </w:tc>
        <w:tc>
          <w:tcPr>
            <w:tcW w:w="633" w:type="pct"/>
          </w:tcPr>
          <w:p w14:paraId="5204D557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1E794532" w14:textId="4C71F7D6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57FE6868" w14:textId="76AB454A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2D6059CB" w14:textId="5E21F69A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DE3100" w:rsidRPr="00A73D99" w14:paraId="69B8A688" w14:textId="77777777" w:rsidTr="00DE3100">
        <w:trPr>
          <w:trHeight w:val="510"/>
        </w:trPr>
        <w:tc>
          <w:tcPr>
            <w:tcW w:w="180" w:type="pct"/>
          </w:tcPr>
          <w:p w14:paraId="27E0F6F9" w14:textId="118B7BE3" w:rsidR="00E251B7" w:rsidRPr="00A73D99" w:rsidRDefault="00E251B7" w:rsidP="00E251B7">
            <w:pPr>
              <w:jc w:val="center"/>
              <w:rPr>
                <w:rFonts w:ascii="Arial Nova" w:hAnsi="Arial Nova"/>
              </w:rPr>
            </w:pPr>
            <w:r w:rsidRPr="00A73D99">
              <w:rPr>
                <w:rFonts w:ascii="Arial Nova" w:hAnsi="Arial Nova"/>
              </w:rPr>
              <w:t>4</w:t>
            </w:r>
          </w:p>
        </w:tc>
        <w:tc>
          <w:tcPr>
            <w:tcW w:w="2289" w:type="pct"/>
          </w:tcPr>
          <w:p w14:paraId="7C6F7BB4" w14:textId="634084AB" w:rsidR="00E251B7" w:rsidRPr="00A73D99" w:rsidRDefault="00B7298D" w:rsidP="00E251B7">
            <w:pPr>
              <w:rPr>
                <w:rFonts w:ascii="Arial Nova" w:hAnsi="Arial Nova"/>
              </w:rPr>
            </w:pPr>
            <w:r w:rsidRPr="00B7298D">
              <w:rPr>
                <w:rFonts w:ascii="Arial Nova" w:hAnsi="Arial Nova"/>
              </w:rPr>
              <w:t>Demonstrates active listening skills during discussions</w:t>
            </w:r>
          </w:p>
        </w:tc>
        <w:tc>
          <w:tcPr>
            <w:tcW w:w="633" w:type="pct"/>
          </w:tcPr>
          <w:p w14:paraId="5BE9B302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2F852F11" w14:textId="6AC1AAE5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2F7A74ED" w14:textId="3A0C779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236B62C3" w14:textId="55F83E4A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DE3100" w:rsidRPr="00A73D99" w14:paraId="47CC3E44" w14:textId="77777777" w:rsidTr="00DE3100">
        <w:trPr>
          <w:trHeight w:val="510"/>
        </w:trPr>
        <w:tc>
          <w:tcPr>
            <w:tcW w:w="180" w:type="pct"/>
          </w:tcPr>
          <w:p w14:paraId="504ADFEA" w14:textId="2F1C642B" w:rsidR="00E251B7" w:rsidRPr="00A73D99" w:rsidRDefault="00E251B7" w:rsidP="00E251B7">
            <w:pPr>
              <w:jc w:val="center"/>
              <w:rPr>
                <w:rFonts w:ascii="Arial Nova" w:hAnsi="Arial Nova"/>
              </w:rPr>
            </w:pPr>
            <w:r w:rsidRPr="00A73D99">
              <w:rPr>
                <w:rFonts w:ascii="Arial Nova" w:hAnsi="Arial Nova"/>
              </w:rPr>
              <w:t>5</w:t>
            </w:r>
          </w:p>
        </w:tc>
        <w:tc>
          <w:tcPr>
            <w:tcW w:w="2289" w:type="pct"/>
          </w:tcPr>
          <w:p w14:paraId="637CF9E9" w14:textId="089EAB52" w:rsidR="00E251B7" w:rsidRPr="00A73D99" w:rsidRDefault="00B7298D" w:rsidP="00E251B7">
            <w:pPr>
              <w:rPr>
                <w:rFonts w:ascii="Arial Nova" w:hAnsi="Arial Nova"/>
              </w:rPr>
            </w:pPr>
            <w:r w:rsidRPr="00B7298D">
              <w:rPr>
                <w:rFonts w:ascii="Arial Nova" w:hAnsi="Arial Nova"/>
              </w:rPr>
              <w:t>Uses creativity in various subjects, including arts and sciences</w:t>
            </w:r>
          </w:p>
        </w:tc>
        <w:tc>
          <w:tcPr>
            <w:tcW w:w="633" w:type="pct"/>
          </w:tcPr>
          <w:p w14:paraId="4C8C3AAF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3AB419A6" w14:textId="0B54BA0B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610F6BC0" w14:textId="72F83C71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2A48D97C" w14:textId="4B3D9D4A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DE3100" w:rsidRPr="00A73D99" w14:paraId="5A4C5C20" w14:textId="77777777" w:rsidTr="00DE3100">
        <w:trPr>
          <w:trHeight w:val="510"/>
        </w:trPr>
        <w:tc>
          <w:tcPr>
            <w:tcW w:w="180" w:type="pct"/>
          </w:tcPr>
          <w:p w14:paraId="0532111D" w14:textId="6F3BA201" w:rsidR="00E251B7" w:rsidRPr="00A73D99" w:rsidRDefault="00E251B7" w:rsidP="00E251B7">
            <w:pPr>
              <w:jc w:val="center"/>
              <w:rPr>
                <w:rFonts w:ascii="Arial Nova" w:hAnsi="Arial Nova"/>
              </w:rPr>
            </w:pPr>
            <w:r w:rsidRPr="00A73D99">
              <w:rPr>
                <w:rFonts w:ascii="Arial Nova" w:hAnsi="Arial Nova"/>
              </w:rPr>
              <w:t>6</w:t>
            </w:r>
          </w:p>
        </w:tc>
        <w:tc>
          <w:tcPr>
            <w:tcW w:w="2289" w:type="pct"/>
          </w:tcPr>
          <w:p w14:paraId="6CC73018" w14:textId="7BC08E33" w:rsidR="00E251B7" w:rsidRPr="00A73D99" w:rsidRDefault="00B7298D" w:rsidP="00E251B7">
            <w:pPr>
              <w:rPr>
                <w:rFonts w:ascii="Arial Nova" w:hAnsi="Arial Nova"/>
              </w:rPr>
            </w:pPr>
            <w:r w:rsidRPr="00B7298D">
              <w:rPr>
                <w:rFonts w:ascii="Arial Nova" w:hAnsi="Arial Nova"/>
              </w:rPr>
              <w:t>Takes initiative in completing tasks and assignments</w:t>
            </w:r>
          </w:p>
        </w:tc>
        <w:tc>
          <w:tcPr>
            <w:tcW w:w="633" w:type="pct"/>
          </w:tcPr>
          <w:p w14:paraId="308CE927" w14:textId="4F628DD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28D94E51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159F79E1" w14:textId="77777777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339E4867" w14:textId="27A59059" w:rsidR="00E251B7" w:rsidRPr="00D72CC2" w:rsidRDefault="00E251B7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B7298D" w:rsidRPr="00A73D99" w14:paraId="6CC9139A" w14:textId="77777777" w:rsidTr="00DE3100">
        <w:trPr>
          <w:trHeight w:val="510"/>
        </w:trPr>
        <w:tc>
          <w:tcPr>
            <w:tcW w:w="180" w:type="pct"/>
          </w:tcPr>
          <w:p w14:paraId="162E75E6" w14:textId="4E5E445C" w:rsidR="00B7298D" w:rsidRPr="00A73D99" w:rsidRDefault="00B7298D" w:rsidP="00E251B7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7</w:t>
            </w:r>
          </w:p>
        </w:tc>
        <w:tc>
          <w:tcPr>
            <w:tcW w:w="2289" w:type="pct"/>
          </w:tcPr>
          <w:p w14:paraId="0F6DC80F" w14:textId="2D41BF8D" w:rsidR="00B7298D" w:rsidRPr="00B7298D" w:rsidRDefault="00B7298D" w:rsidP="00E251B7">
            <w:pPr>
              <w:rPr>
                <w:rFonts w:ascii="Arial Nova" w:hAnsi="Arial Nova"/>
              </w:rPr>
            </w:pPr>
            <w:r w:rsidRPr="00B7298D">
              <w:rPr>
                <w:rFonts w:ascii="Arial Nova" w:hAnsi="Arial Nova"/>
              </w:rPr>
              <w:t>Manages time effectively to balance academics and extracurricular activities</w:t>
            </w:r>
          </w:p>
        </w:tc>
        <w:tc>
          <w:tcPr>
            <w:tcW w:w="633" w:type="pct"/>
          </w:tcPr>
          <w:p w14:paraId="01A09037" w14:textId="77777777" w:rsidR="00B7298D" w:rsidRPr="00D72CC2" w:rsidRDefault="00B7298D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07C93A44" w14:textId="77777777" w:rsidR="00B7298D" w:rsidRPr="00D72CC2" w:rsidRDefault="00B7298D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4DCD0397" w14:textId="77777777" w:rsidR="00B7298D" w:rsidRPr="00D72CC2" w:rsidRDefault="00B7298D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633" w:type="pct"/>
          </w:tcPr>
          <w:p w14:paraId="4D0FA8BC" w14:textId="77777777" w:rsidR="00B7298D" w:rsidRPr="00D72CC2" w:rsidRDefault="00B7298D" w:rsidP="00E251B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</w:tbl>
    <w:p w14:paraId="37F56BBD" w14:textId="6588E876" w:rsidR="00BC3267" w:rsidRDefault="00BC3267" w:rsidP="00BC3267">
      <w:pPr>
        <w:rPr>
          <w:rFonts w:ascii="Arial Nova" w:hAnsi="Arial Nova"/>
        </w:rPr>
      </w:pPr>
    </w:p>
    <w:p w14:paraId="6900AAA2" w14:textId="443F1E72" w:rsidR="00BC3267" w:rsidRDefault="00BC3267" w:rsidP="00AE0715">
      <w:pPr>
        <w:rPr>
          <w:rFonts w:ascii="Arial Nova" w:hAnsi="Arial Nova"/>
        </w:rPr>
      </w:pPr>
    </w:p>
    <w:p w14:paraId="016F088B" w14:textId="77777777" w:rsidR="00DE3100" w:rsidRDefault="00DE3100" w:rsidP="00AE0715">
      <w:pPr>
        <w:rPr>
          <w:rFonts w:ascii="Arial Nova" w:hAnsi="Arial Nova"/>
        </w:rPr>
      </w:pPr>
    </w:p>
    <w:p w14:paraId="7EC214AF" w14:textId="77777777" w:rsidR="00DE3100" w:rsidRDefault="00DE3100" w:rsidP="00AE0715">
      <w:pPr>
        <w:rPr>
          <w:rFonts w:ascii="Arial Nova" w:hAnsi="Arial Nova"/>
        </w:rPr>
      </w:pPr>
    </w:p>
    <w:p w14:paraId="0324BE41" w14:textId="77777777" w:rsidR="00DE3100" w:rsidRDefault="00DE3100" w:rsidP="00AE0715">
      <w:pPr>
        <w:rPr>
          <w:rFonts w:ascii="Arial Nova" w:hAnsi="Arial Nova"/>
        </w:rPr>
      </w:pPr>
    </w:p>
    <w:p w14:paraId="5EBFB657" w14:textId="77777777" w:rsidR="00DE3100" w:rsidRDefault="00DE3100" w:rsidP="00AE0715">
      <w:pPr>
        <w:rPr>
          <w:rFonts w:ascii="Arial Nova" w:hAnsi="Arial Nova"/>
        </w:rPr>
      </w:pPr>
    </w:p>
    <w:p w14:paraId="057CA8AC" w14:textId="77777777" w:rsidR="00DE3100" w:rsidRDefault="00DE3100" w:rsidP="00AE0715">
      <w:pPr>
        <w:rPr>
          <w:rFonts w:ascii="Arial Nova" w:hAnsi="Arial Nova"/>
        </w:rPr>
      </w:pPr>
    </w:p>
    <w:p w14:paraId="5E4B7D8E" w14:textId="77777777" w:rsidR="00DE3100" w:rsidRDefault="00DE3100" w:rsidP="00AE0715">
      <w:pPr>
        <w:rPr>
          <w:rFonts w:ascii="Arial Nova" w:hAnsi="Arial Nova"/>
        </w:rPr>
      </w:pPr>
    </w:p>
    <w:tbl>
      <w:tblPr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C05DB6" w:rsidRPr="00C05DB6" w14:paraId="2C49572F" w14:textId="77777777" w:rsidTr="00C05DB6">
        <w:trPr>
          <w:trHeight w:val="45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EB381" w14:textId="0350A2FF" w:rsidR="00C05DB6" w:rsidRPr="00C05DB6" w:rsidRDefault="00C05DB6" w:rsidP="00C05DB6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Class </w:t>
            </w:r>
            <w:r w:rsidRPr="00C05DB6">
              <w:rPr>
                <w:rFonts w:ascii="Arial Nova" w:hAnsi="Arial Nova"/>
                <w:b/>
                <w:bCs/>
              </w:rPr>
              <w:t>Teacher</w:t>
            </w:r>
            <w:r>
              <w:rPr>
                <w:rFonts w:ascii="Arial Nova" w:hAnsi="Arial Nova"/>
                <w:b/>
                <w:bCs/>
              </w:rPr>
              <w:t>s</w:t>
            </w:r>
            <w:r w:rsidRPr="00C05DB6">
              <w:rPr>
                <w:rFonts w:ascii="Arial Nova" w:hAnsi="Arial Nova"/>
                <w:b/>
                <w:bCs/>
              </w:rPr>
              <w:t xml:space="preserve"> Remarks</w:t>
            </w:r>
          </w:p>
          <w:p w14:paraId="699FA351" w14:textId="43280A1B" w:rsidR="00C05DB6" w:rsidRPr="00C05DB6" w:rsidRDefault="00C05DB6" w:rsidP="00C05DB6">
            <w:pPr>
              <w:spacing w:before="0" w:after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</w:p>
        </w:tc>
      </w:tr>
      <w:tr w:rsidR="00C05DB6" w:rsidRPr="00C05DB6" w14:paraId="35CD8B50" w14:textId="77777777" w:rsidTr="00C05DB6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26A1D" w14:textId="77777777" w:rsidR="00C05DB6" w:rsidRPr="00C05DB6" w:rsidRDefault="00C05DB6" w:rsidP="00C05DB6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5767602A" w14:textId="77777777" w:rsidTr="00C05DB6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5F6B" w14:textId="77777777" w:rsidR="00C05DB6" w:rsidRPr="00C05DB6" w:rsidRDefault="00C05DB6" w:rsidP="00C05DB6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5C8A2ADD" w14:textId="77777777" w:rsidTr="00C05DB6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1125C" w14:textId="77777777" w:rsidR="00C05DB6" w:rsidRPr="00C05DB6" w:rsidRDefault="00C05DB6" w:rsidP="00C05DB6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4CEC50FA" w14:textId="77777777" w:rsidTr="00C05DB6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3927" w14:textId="77777777" w:rsidR="00C05DB6" w:rsidRPr="00C05DB6" w:rsidRDefault="00C05DB6" w:rsidP="00C05DB6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031E4B98" w14:textId="77777777" w:rsidTr="00C05DB6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B6F6C" w14:textId="77777777" w:rsidR="00C05DB6" w:rsidRPr="00C05DB6" w:rsidRDefault="00C05DB6" w:rsidP="00C05DB6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7F4EDED8" w14:textId="77777777" w:rsidTr="00C05DB6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6B307" w14:textId="77777777" w:rsidR="00C05DB6" w:rsidRPr="00C05DB6" w:rsidRDefault="00C05DB6" w:rsidP="00C05DB6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</w:tbl>
    <w:p w14:paraId="56C678D9" w14:textId="77777777" w:rsidR="00C05DB6" w:rsidRDefault="00C05DB6" w:rsidP="00AE0715">
      <w:pPr>
        <w:rPr>
          <w:rFonts w:ascii="Arial Nova" w:hAnsi="Arial Nova"/>
        </w:rPr>
      </w:pPr>
    </w:p>
    <w:p w14:paraId="08D8F5F5" w14:textId="77777777" w:rsidR="00C05DB6" w:rsidRDefault="00C05DB6" w:rsidP="00AE0715">
      <w:pPr>
        <w:rPr>
          <w:rFonts w:ascii="Arial Nova" w:hAnsi="Arial Nova"/>
        </w:rPr>
      </w:pPr>
    </w:p>
    <w:p w14:paraId="036C4B86" w14:textId="660D17B1" w:rsidR="00C05DB6" w:rsidRDefault="00C05DB6" w:rsidP="00C05DB6">
      <w:pPr>
        <w:tabs>
          <w:tab w:val="left" w:pos="1483"/>
        </w:tabs>
        <w:ind w:left="720"/>
        <w:rPr>
          <w:rFonts w:ascii="Arial Nova" w:hAnsi="Arial Nova"/>
        </w:rPr>
      </w:pPr>
      <w:r>
        <w:rPr>
          <w:rFonts w:ascii="Arial Nova" w:hAnsi="Arial Nova"/>
        </w:rPr>
        <w:t>……………………….…………………………………                        …………………………………</w:t>
      </w:r>
    </w:p>
    <w:p w14:paraId="27F3345E" w14:textId="0C1F4D4F" w:rsidR="00C05DB6" w:rsidRDefault="00C05DB6" w:rsidP="00C05DB6">
      <w:pPr>
        <w:ind w:left="720"/>
        <w:rPr>
          <w:rFonts w:ascii="Arial Nova" w:hAnsi="Arial Nova"/>
        </w:rPr>
      </w:pPr>
      <w:r>
        <w:rPr>
          <w:rFonts w:ascii="Arial Nova" w:hAnsi="Arial Nova"/>
        </w:rPr>
        <w:t xml:space="preserve">                      Teachers Signature                                                                       Date:</w:t>
      </w:r>
      <w:r>
        <w:rPr>
          <w:rFonts w:ascii="Arial Nova" w:hAnsi="Arial Nova"/>
        </w:rPr>
        <w:tab/>
      </w:r>
    </w:p>
    <w:p w14:paraId="3934E744" w14:textId="77777777" w:rsidR="00C05DB6" w:rsidRDefault="00C05DB6" w:rsidP="00AE0715">
      <w:pPr>
        <w:rPr>
          <w:rFonts w:ascii="Arial Nova" w:hAnsi="Arial Nova"/>
        </w:rPr>
      </w:pPr>
    </w:p>
    <w:p w14:paraId="2CEEAB40" w14:textId="6AB0BDBA" w:rsidR="00C05DB6" w:rsidRPr="00C05DB6" w:rsidRDefault="00C05DB6" w:rsidP="00AE0715">
      <w:pPr>
        <w:rPr>
          <w:rFonts w:ascii="Arial Nova" w:hAnsi="Arial Nova"/>
          <w:b/>
          <w:bCs/>
        </w:rPr>
      </w:pPr>
    </w:p>
    <w:p w14:paraId="09D74312" w14:textId="77777777" w:rsidR="00C05DB6" w:rsidRDefault="00C05DB6" w:rsidP="00AE0715">
      <w:pPr>
        <w:rPr>
          <w:rFonts w:ascii="Arial Nova" w:hAnsi="Arial Nova"/>
        </w:rPr>
      </w:pPr>
    </w:p>
    <w:tbl>
      <w:tblPr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C05DB6" w:rsidRPr="00C05DB6" w14:paraId="26A74FED" w14:textId="77777777" w:rsidTr="00C05DB6">
        <w:trPr>
          <w:trHeight w:val="45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C10346" w14:textId="4D59A661" w:rsidR="00C05DB6" w:rsidRPr="00C05DB6" w:rsidRDefault="00C05DB6" w:rsidP="00C05DB6">
            <w:pPr>
              <w:spacing w:before="0" w:after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rial Nova" w:hAnsi="Arial Nova"/>
                <w:b/>
                <w:bCs/>
              </w:rPr>
              <w:t>Head Teacher/ Section Head’s Remarks</w:t>
            </w:r>
          </w:p>
        </w:tc>
      </w:tr>
      <w:tr w:rsidR="00C05DB6" w:rsidRPr="00C05DB6" w14:paraId="74C88C54" w14:textId="77777777" w:rsidTr="00F749DF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1F31D" w14:textId="77777777" w:rsidR="00C05DB6" w:rsidRPr="00C05DB6" w:rsidRDefault="00C05DB6" w:rsidP="00F749DF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730E5FA9" w14:textId="77777777" w:rsidTr="00F749DF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C68D4" w14:textId="77777777" w:rsidR="00C05DB6" w:rsidRPr="00C05DB6" w:rsidRDefault="00C05DB6" w:rsidP="00F749DF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78104877" w14:textId="77777777" w:rsidTr="00F749DF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8BDA6" w14:textId="77777777" w:rsidR="00C05DB6" w:rsidRPr="00C05DB6" w:rsidRDefault="00C05DB6" w:rsidP="00F749DF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0B947500" w14:textId="77777777" w:rsidTr="00F749DF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0228" w14:textId="77777777" w:rsidR="00C05DB6" w:rsidRPr="00C05DB6" w:rsidRDefault="00C05DB6" w:rsidP="00F749DF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519A7753" w14:textId="77777777" w:rsidTr="00F749DF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94AE1" w14:textId="77777777" w:rsidR="00C05DB6" w:rsidRPr="00C05DB6" w:rsidRDefault="00C05DB6" w:rsidP="00F749DF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  <w:tr w:rsidR="00C05DB6" w:rsidRPr="00C05DB6" w14:paraId="189A3E9D" w14:textId="77777777" w:rsidTr="00F749DF">
        <w:trPr>
          <w:trHeight w:val="454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07FF9" w14:textId="77777777" w:rsidR="00C05DB6" w:rsidRPr="00C05DB6" w:rsidRDefault="00C05DB6" w:rsidP="00F749DF">
            <w:pPr>
              <w:spacing w:before="0" w:after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</w:pPr>
            <w:r w:rsidRPr="00C05D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</w:rPr>
              <w:t> </w:t>
            </w:r>
          </w:p>
        </w:tc>
      </w:tr>
    </w:tbl>
    <w:p w14:paraId="5BCE396D" w14:textId="77777777" w:rsidR="00C05DB6" w:rsidRDefault="00C05DB6" w:rsidP="00AE0715">
      <w:pPr>
        <w:rPr>
          <w:rFonts w:ascii="Arial Nova" w:hAnsi="Arial Nova"/>
        </w:rPr>
      </w:pPr>
    </w:p>
    <w:p w14:paraId="63293344" w14:textId="77777777" w:rsidR="00DE3100" w:rsidRDefault="00DE3100" w:rsidP="00AE0715">
      <w:pPr>
        <w:rPr>
          <w:rFonts w:ascii="Arial Nova" w:hAnsi="Arial Nova"/>
        </w:rPr>
      </w:pPr>
    </w:p>
    <w:p w14:paraId="0FBAD423" w14:textId="589C68C6" w:rsidR="00C05DB6" w:rsidRDefault="00E251B7" w:rsidP="00C05DB6">
      <w:pPr>
        <w:tabs>
          <w:tab w:val="left" w:pos="1483"/>
        </w:tabs>
        <w:ind w:left="3600"/>
        <w:rPr>
          <w:rFonts w:ascii="Arial Nova" w:hAnsi="Arial Nova"/>
        </w:rPr>
      </w:pPr>
      <w:r>
        <w:rPr>
          <w:rFonts w:ascii="Arial Nova" w:hAnsi="Arial Nova"/>
        </w:rPr>
        <w:t xml:space="preserve">                      </w:t>
      </w:r>
    </w:p>
    <w:p w14:paraId="4E7D0F11" w14:textId="48A95FB2" w:rsidR="00C05DB6" w:rsidRDefault="00C05DB6" w:rsidP="00C05DB6">
      <w:pPr>
        <w:tabs>
          <w:tab w:val="left" w:pos="1483"/>
        </w:tabs>
        <w:ind w:left="720"/>
        <w:rPr>
          <w:rFonts w:ascii="Arial Nova" w:hAnsi="Arial Nova"/>
        </w:rPr>
      </w:pPr>
      <w:r>
        <w:rPr>
          <w:rFonts w:ascii="Arial Nova" w:hAnsi="Arial Nova"/>
        </w:rPr>
        <w:t>……………………….…………………………………                          …………………………………</w:t>
      </w:r>
    </w:p>
    <w:p w14:paraId="2EB7E11C" w14:textId="27E58DBE" w:rsidR="00C05DB6" w:rsidRDefault="00C05DB6" w:rsidP="00C05DB6">
      <w:pPr>
        <w:ind w:left="720"/>
        <w:rPr>
          <w:rFonts w:ascii="Arial Nova" w:hAnsi="Arial Nova"/>
        </w:rPr>
      </w:pPr>
      <w:r w:rsidRPr="00C05DB6">
        <w:rPr>
          <w:rFonts w:ascii="Arial Nova" w:hAnsi="Arial Nova"/>
        </w:rPr>
        <w:t xml:space="preserve">      </w:t>
      </w:r>
      <w:r>
        <w:rPr>
          <w:rFonts w:ascii="Arial Nova" w:hAnsi="Arial Nova"/>
        </w:rPr>
        <w:t>H</w:t>
      </w:r>
      <w:r w:rsidRPr="00C05DB6">
        <w:rPr>
          <w:rFonts w:ascii="Arial Nova" w:hAnsi="Arial Nova"/>
        </w:rPr>
        <w:t>ead Teacher/ Section Head</w:t>
      </w:r>
      <w:r>
        <w:rPr>
          <w:rFonts w:ascii="Arial Nova" w:hAnsi="Arial Nova"/>
        </w:rPr>
        <w:t xml:space="preserve"> Signature                                                     Date:</w:t>
      </w:r>
      <w:r>
        <w:rPr>
          <w:rFonts w:ascii="Arial Nova" w:hAnsi="Arial Nova"/>
        </w:rPr>
        <w:tab/>
      </w:r>
    </w:p>
    <w:p w14:paraId="161F8574" w14:textId="17270A72" w:rsidR="0049625A" w:rsidRDefault="00E251B7" w:rsidP="00C05DB6">
      <w:pPr>
        <w:tabs>
          <w:tab w:val="left" w:pos="1483"/>
        </w:tabs>
        <w:ind w:left="3600"/>
        <w:rPr>
          <w:rFonts w:ascii="Arial Nova" w:hAnsi="Arial Nova"/>
        </w:rPr>
      </w:pPr>
      <w:r>
        <w:rPr>
          <w:rFonts w:ascii="Arial Nova" w:hAnsi="Arial Nova"/>
        </w:rPr>
        <w:tab/>
      </w:r>
      <w:r w:rsidR="00D83FEB" w:rsidRPr="00A73D99">
        <w:rPr>
          <w:rFonts w:ascii="Arial Nova" w:hAnsi="Arial Nova"/>
        </w:rPr>
        <w:br w:type="textWrapping" w:clear="all"/>
      </w:r>
    </w:p>
    <w:p w14:paraId="466EFA5F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3D705945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789B92FA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74DCF645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5790FEA3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4E89C35F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536DBD5A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6698EBE3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3A015B3B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19D196DD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359FE0CD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354EAF6D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40A305A7" w14:textId="33460B93" w:rsidR="00A97BA5" w:rsidRPr="00A0073D" w:rsidRDefault="00A97BA5" w:rsidP="00A97BA5">
      <w:pPr>
        <w:pStyle w:val="NoSpacing"/>
        <w:jc w:val="center"/>
        <w:rPr>
          <w:rFonts w:ascii="Arial Nova" w:hAnsi="Arial Nova" w:cs="Arial"/>
          <w:b/>
          <w:sz w:val="36"/>
          <w:szCs w:val="36"/>
        </w:rPr>
      </w:pPr>
      <w:r w:rsidRPr="00A0073D">
        <w:rPr>
          <w:rFonts w:ascii="Arial Nova" w:hAnsi="Arial Nova" w:cs="Arial"/>
          <w:b/>
          <w:sz w:val="36"/>
          <w:szCs w:val="36"/>
        </w:rPr>
        <w:t xml:space="preserve">END OF YEAR </w:t>
      </w:r>
      <w:r w:rsidR="00950FC4" w:rsidRPr="00A0073D">
        <w:rPr>
          <w:rFonts w:ascii="Arial Nova" w:hAnsi="Arial Nova" w:cs="Arial"/>
          <w:b/>
          <w:sz w:val="36"/>
          <w:szCs w:val="36"/>
        </w:rPr>
        <w:t>STUDENTS’</w:t>
      </w:r>
      <w:r w:rsidRPr="00A0073D">
        <w:rPr>
          <w:rFonts w:ascii="Arial Nova" w:hAnsi="Arial Nova" w:cs="Arial"/>
          <w:b/>
          <w:sz w:val="36"/>
          <w:szCs w:val="36"/>
        </w:rPr>
        <w:t xml:space="preserve"> COMMENTS</w:t>
      </w:r>
    </w:p>
    <w:p w14:paraId="19A2C5F8" w14:textId="4D5AF071" w:rsidR="00950FC4" w:rsidRPr="00A0073D" w:rsidRDefault="00950FC4" w:rsidP="00A97BA5">
      <w:pPr>
        <w:pStyle w:val="NoSpacing"/>
        <w:jc w:val="center"/>
        <w:rPr>
          <w:rFonts w:ascii="Arial Nova" w:hAnsi="Arial Nova" w:cs="Arial"/>
          <w:b/>
          <w:sz w:val="24"/>
          <w:szCs w:val="24"/>
        </w:rPr>
      </w:pPr>
      <w:r w:rsidRPr="00A0073D">
        <w:rPr>
          <w:rFonts w:ascii="Arial Nova" w:hAnsi="Arial Nova" w:cs="Arial"/>
          <w:b/>
          <w:sz w:val="24"/>
          <w:szCs w:val="24"/>
        </w:rPr>
        <w:t>(To be fill by the student)</w:t>
      </w:r>
    </w:p>
    <w:p w14:paraId="59605329" w14:textId="77777777" w:rsidR="00C05DB6" w:rsidRPr="00A0073D" w:rsidRDefault="00C05DB6" w:rsidP="00A97BA5">
      <w:pPr>
        <w:pStyle w:val="NoSpacing"/>
        <w:jc w:val="center"/>
        <w:rPr>
          <w:rFonts w:ascii="Arial Nova" w:hAnsi="Arial Nova" w:cs="Arial"/>
          <w:b/>
          <w:sz w:val="36"/>
          <w:szCs w:val="36"/>
        </w:rPr>
      </w:pPr>
    </w:p>
    <w:tbl>
      <w:tblPr>
        <w:tblW w:w="10485" w:type="dxa"/>
        <w:tblLook w:val="04A0" w:firstRow="1" w:lastRow="0" w:firstColumn="1" w:lastColumn="0" w:noHBand="0" w:noVBand="1"/>
      </w:tblPr>
      <w:tblGrid>
        <w:gridCol w:w="1540"/>
        <w:gridCol w:w="1540"/>
        <w:gridCol w:w="3861"/>
        <w:gridCol w:w="3544"/>
      </w:tblGrid>
      <w:tr w:rsidR="00C05DB6" w:rsidRPr="00CD2AE3" w14:paraId="7A3F0D8A" w14:textId="77777777" w:rsidTr="00F749DF">
        <w:trPr>
          <w:trHeight w:val="300"/>
        </w:trPr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96286A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Complex</w:t>
            </w:r>
          </w:p>
        </w:tc>
        <w:tc>
          <w:tcPr>
            <w:tcW w:w="3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99936C9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Student Name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5D79369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Student KORT ID Number</w:t>
            </w:r>
          </w:p>
        </w:tc>
      </w:tr>
      <w:tr w:rsidR="00C05DB6" w:rsidRPr="00CD2AE3" w14:paraId="3E514CD4" w14:textId="77777777" w:rsidTr="00F749DF">
        <w:trPr>
          <w:trHeight w:val="49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764A3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MS Gothic" w:hAnsi="Arial Nova" w:cs="Times New Roman"/>
                <w:color w:val="595959"/>
                <w:kern w:val="0"/>
                <w:lang w:eastAsia="en-GB"/>
              </w:rPr>
            </w:pPr>
            <w:r w:rsidRPr="00A0073D">
              <w:rPr>
                <w:rFonts w:ascii="Segoe UI Symbol" w:eastAsia="MS Gothic" w:hAnsi="Segoe UI Symbol" w:cs="Segoe UI Symbol"/>
                <w:color w:val="595959"/>
                <w:kern w:val="0"/>
                <w:lang w:val="en-US" w:eastAsia="en-GB"/>
              </w:rPr>
              <w:t>☐</w:t>
            </w:r>
            <w:r w:rsidRPr="00A0073D">
              <w:rPr>
                <w:rFonts w:ascii="Arial Nova" w:eastAsia="MS Gothic" w:hAnsi="Arial Nova" w:cs="Times New Roman"/>
                <w:color w:val="595959"/>
                <w:kern w:val="0"/>
                <w:lang w:val="en-US" w:eastAsia="en-GB"/>
              </w:rPr>
              <w:t xml:space="preserve"> Mirpur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CA4A5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MS Gothic" w:hAnsi="Arial Nova" w:cs="Times New Roman"/>
                <w:color w:val="595959"/>
                <w:kern w:val="0"/>
                <w:lang w:eastAsia="en-GB"/>
              </w:rPr>
            </w:pPr>
            <w:r w:rsidRPr="00A0073D">
              <w:rPr>
                <w:rFonts w:ascii="Segoe UI Symbol" w:eastAsia="MS Gothic" w:hAnsi="Segoe UI Symbol" w:cs="Segoe UI Symbol"/>
                <w:color w:val="595959"/>
                <w:kern w:val="0"/>
                <w:lang w:val="en-US" w:eastAsia="en-GB"/>
              </w:rPr>
              <w:t>☐</w:t>
            </w:r>
            <w:r w:rsidRPr="00A0073D">
              <w:rPr>
                <w:rFonts w:ascii="Arial Nova" w:eastAsia="MS Gothic" w:hAnsi="Arial Nova" w:cs="Times New Roman"/>
                <w:color w:val="595959"/>
                <w:kern w:val="0"/>
                <w:lang w:val="en-US" w:eastAsia="en-GB"/>
              </w:rPr>
              <w:t xml:space="preserve"> Swabi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52935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A92DF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 </w:t>
            </w:r>
          </w:p>
        </w:tc>
      </w:tr>
      <w:tr w:rsidR="00C05DB6" w:rsidRPr="00CD2AE3" w14:paraId="3CB8ADB6" w14:textId="77777777" w:rsidTr="00F749DF">
        <w:trPr>
          <w:trHeight w:val="300"/>
        </w:trPr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FFD365C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Class/Course/Semester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01B3CFE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Student Age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FFA061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b/>
                <w:bCs/>
                <w:kern w:val="0"/>
                <w:lang w:eastAsia="en-GB"/>
              </w:rPr>
              <w:t>Class Teacher’s Name</w:t>
            </w:r>
          </w:p>
        </w:tc>
      </w:tr>
      <w:tr w:rsidR="00C05DB6" w:rsidRPr="00CD2AE3" w14:paraId="2B52B449" w14:textId="77777777" w:rsidTr="00F749DF">
        <w:trPr>
          <w:trHeight w:val="49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FE5B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975E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-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AE5D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………Years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0EFB" w14:textId="77777777" w:rsidR="00C05DB6" w:rsidRPr="00CD2AE3" w:rsidRDefault="00C05DB6" w:rsidP="00F749DF">
            <w:pPr>
              <w:spacing w:before="0" w:after="0"/>
              <w:jc w:val="center"/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</w:pPr>
            <w:r w:rsidRPr="00CD2AE3">
              <w:rPr>
                <w:rFonts w:ascii="Arial Nova" w:eastAsia="Times New Roman" w:hAnsi="Arial Nova" w:cs="Times New Roman"/>
                <w:color w:val="595959"/>
                <w:kern w:val="0"/>
                <w:lang w:eastAsia="en-GB"/>
              </w:rPr>
              <w:t> </w:t>
            </w:r>
          </w:p>
        </w:tc>
      </w:tr>
    </w:tbl>
    <w:p w14:paraId="69876F18" w14:textId="77777777" w:rsidR="00A97BA5" w:rsidRPr="00A0073D" w:rsidRDefault="00A97BA5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19A4202D" w14:textId="77777777" w:rsidR="00D72CC2" w:rsidRPr="00A0073D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p w14:paraId="5313D111" w14:textId="77777777" w:rsidR="00D72CC2" w:rsidRPr="00A0073D" w:rsidRDefault="00D72CC2" w:rsidP="00CD2AE3">
      <w:pPr>
        <w:tabs>
          <w:tab w:val="left" w:pos="1483"/>
        </w:tabs>
        <w:rPr>
          <w:rFonts w:ascii="Arial Nova" w:hAnsi="Arial Nova"/>
        </w:rPr>
      </w:pPr>
    </w:p>
    <w:p w14:paraId="0B07F13B" w14:textId="77777777" w:rsidR="00A97BA5" w:rsidRPr="00A0073D" w:rsidRDefault="00A97BA5" w:rsidP="00A97BA5">
      <w:pPr>
        <w:pStyle w:val="NoSpacing"/>
        <w:rPr>
          <w:rFonts w:ascii="Arial Nova" w:hAnsi="Arial Nova" w:cs="Arial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446"/>
      </w:tblGrid>
      <w:tr w:rsidR="00A97BA5" w:rsidRPr="00A0073D" w14:paraId="1C8FBC92" w14:textId="77777777" w:rsidTr="00950FC4">
        <w:trPr>
          <w:trHeight w:val="2867"/>
        </w:trPr>
        <w:tc>
          <w:tcPr>
            <w:tcW w:w="10446" w:type="dxa"/>
          </w:tcPr>
          <w:p w14:paraId="4ABE240C" w14:textId="77777777" w:rsidR="00A97BA5" w:rsidRPr="00A0073D" w:rsidRDefault="00A97BA5" w:rsidP="00F749DF">
            <w:pPr>
              <w:pStyle w:val="NoSpacing"/>
              <w:jc w:val="center"/>
              <w:rPr>
                <w:rFonts w:ascii="Arial Nova" w:hAnsi="Arial Nova" w:cs="Arial"/>
                <w:b/>
                <w:sz w:val="28"/>
                <w:szCs w:val="28"/>
              </w:rPr>
            </w:pPr>
            <w:r w:rsidRPr="00A0073D">
              <w:rPr>
                <w:rFonts w:ascii="Arial Nova" w:hAnsi="Arial Nova" w:cs="Arial"/>
                <w:b/>
                <w:sz w:val="28"/>
                <w:szCs w:val="28"/>
              </w:rPr>
              <w:t xml:space="preserve">My achievements this year </w:t>
            </w:r>
          </w:p>
          <w:p w14:paraId="7B79C25D" w14:textId="77777777" w:rsidR="00A97BA5" w:rsidRPr="00A0073D" w:rsidRDefault="00A97BA5" w:rsidP="00F749DF">
            <w:pPr>
              <w:pStyle w:val="NoSpacing"/>
              <w:jc w:val="center"/>
              <w:rPr>
                <w:rFonts w:ascii="Arial Nova" w:hAnsi="Arial Nova" w:cs="Arial"/>
                <w:b/>
                <w:sz w:val="28"/>
                <w:szCs w:val="28"/>
              </w:rPr>
            </w:pPr>
          </w:p>
          <w:p w14:paraId="52A75588" w14:textId="77777777" w:rsidR="00A97BA5" w:rsidRDefault="00A97BA5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3DCB7D0B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197BA9DD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30B6BA37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7D57CDFF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44C72BDB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46FAF883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55A6C53E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6015B52B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529B2945" w14:textId="77777777" w:rsidR="00005FA4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05E77C14" w14:textId="77777777" w:rsidR="00005FA4" w:rsidRPr="00A0073D" w:rsidRDefault="00005FA4" w:rsidP="00950FC4">
            <w:pPr>
              <w:pStyle w:val="NoSpacing"/>
              <w:jc w:val="center"/>
              <w:rPr>
                <w:rFonts w:ascii="Arial Nova" w:hAnsi="Arial Nova" w:cs="Arial"/>
                <w:i/>
                <w:sz w:val="28"/>
                <w:szCs w:val="28"/>
              </w:rPr>
            </w:pPr>
          </w:p>
        </w:tc>
      </w:tr>
    </w:tbl>
    <w:p w14:paraId="5141F472" w14:textId="77777777" w:rsidR="00A97BA5" w:rsidRPr="00A0073D" w:rsidRDefault="00A97BA5" w:rsidP="00A97BA5">
      <w:pPr>
        <w:pStyle w:val="NoSpacing"/>
        <w:rPr>
          <w:rFonts w:ascii="Arial Nova" w:hAnsi="Arial Nova" w:cs="Arial"/>
        </w:rPr>
      </w:pPr>
    </w:p>
    <w:p w14:paraId="6A4B9739" w14:textId="77777777" w:rsidR="00A97BA5" w:rsidRPr="00A0073D" w:rsidRDefault="00A97BA5" w:rsidP="00A97BA5">
      <w:pPr>
        <w:pStyle w:val="NoSpacing"/>
        <w:rPr>
          <w:rFonts w:ascii="Arial Nova" w:hAnsi="Arial Nova" w:cs="Arial"/>
        </w:rPr>
      </w:pPr>
    </w:p>
    <w:tbl>
      <w:tblPr>
        <w:tblStyle w:val="TableGrid"/>
        <w:tblW w:w="1046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461"/>
      </w:tblGrid>
      <w:tr w:rsidR="00A97BA5" w:rsidRPr="00A0073D" w14:paraId="50390410" w14:textId="77777777" w:rsidTr="00950FC4">
        <w:trPr>
          <w:trHeight w:val="2897"/>
        </w:trPr>
        <w:tc>
          <w:tcPr>
            <w:tcW w:w="10461" w:type="dxa"/>
          </w:tcPr>
          <w:p w14:paraId="70F54F6E" w14:textId="77777777" w:rsidR="00A97BA5" w:rsidRPr="00A0073D" w:rsidRDefault="00A97BA5" w:rsidP="00F749DF">
            <w:pPr>
              <w:pStyle w:val="NoSpacing"/>
              <w:jc w:val="center"/>
              <w:rPr>
                <w:rFonts w:ascii="Arial Nova" w:hAnsi="Arial Nova" w:cs="Arial"/>
                <w:b/>
                <w:sz w:val="28"/>
                <w:szCs w:val="28"/>
              </w:rPr>
            </w:pPr>
            <w:r w:rsidRPr="00A0073D">
              <w:rPr>
                <w:rFonts w:ascii="Arial Nova" w:hAnsi="Arial Nova" w:cs="Arial"/>
                <w:b/>
                <w:sz w:val="28"/>
                <w:szCs w:val="28"/>
              </w:rPr>
              <w:t xml:space="preserve">My targets for next year </w:t>
            </w:r>
            <w:r w:rsidRPr="00A0073D">
              <w:rPr>
                <w:rFonts w:ascii="Arial Nova" w:hAnsi="Arial Nova" w:cs="Arial"/>
                <w:b/>
                <w:sz w:val="28"/>
                <w:szCs w:val="28"/>
              </w:rPr>
              <w:br/>
            </w:r>
          </w:p>
          <w:p w14:paraId="63BA581D" w14:textId="77777777" w:rsidR="00A97BA5" w:rsidRDefault="00A97BA5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0B8B174F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03502281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55E08D13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2EB8F24A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45BCFB03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741709F7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47AB4905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170D54E1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247E8C98" w14:textId="77777777" w:rsidR="00005FA4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  <w:p w14:paraId="0E117EC5" w14:textId="77777777" w:rsidR="00005FA4" w:rsidRPr="00A0073D" w:rsidRDefault="00005FA4" w:rsidP="00950FC4">
            <w:pPr>
              <w:pStyle w:val="NoSpacing"/>
              <w:rPr>
                <w:rFonts w:ascii="Arial Nova" w:hAnsi="Arial Nova" w:cs="Arial"/>
                <w:i/>
                <w:sz w:val="28"/>
                <w:szCs w:val="28"/>
              </w:rPr>
            </w:pPr>
          </w:p>
        </w:tc>
      </w:tr>
    </w:tbl>
    <w:p w14:paraId="365DB201" w14:textId="77777777" w:rsidR="00A97BA5" w:rsidRDefault="00A97BA5" w:rsidP="00A97BA5">
      <w:pPr>
        <w:pStyle w:val="NoSpacing"/>
        <w:rPr>
          <w:rFonts w:ascii="Arial" w:hAnsi="Arial" w:cs="Arial"/>
          <w:sz w:val="18"/>
          <w:szCs w:val="18"/>
        </w:rPr>
      </w:pPr>
    </w:p>
    <w:p w14:paraId="071AF5C3" w14:textId="77777777" w:rsidR="00D72CC2" w:rsidRDefault="00D72CC2" w:rsidP="00A97BA5">
      <w:pPr>
        <w:tabs>
          <w:tab w:val="left" w:pos="1483"/>
        </w:tabs>
        <w:rPr>
          <w:rFonts w:ascii="Arial Nova" w:hAnsi="Arial Nova"/>
        </w:rPr>
      </w:pPr>
    </w:p>
    <w:p w14:paraId="7128F658" w14:textId="77777777" w:rsidR="00D72CC2" w:rsidRDefault="00D72CC2" w:rsidP="00E251B7">
      <w:pPr>
        <w:tabs>
          <w:tab w:val="left" w:pos="1483"/>
        </w:tabs>
        <w:ind w:left="2880"/>
        <w:rPr>
          <w:rFonts w:ascii="Arial Nova" w:hAnsi="Arial Nova"/>
        </w:rPr>
      </w:pPr>
    </w:p>
    <w:sectPr w:rsidR="00D72CC2" w:rsidSect="00CD2AE3">
      <w:footerReference w:type="default" r:id="rId8"/>
      <w:pgSz w:w="11906" w:h="16838" w:code="9"/>
      <w:pgMar w:top="360" w:right="707" w:bottom="360" w:left="709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90D86" w14:textId="77777777" w:rsidR="00741CC5" w:rsidRDefault="00741CC5" w:rsidP="00E02929">
      <w:pPr>
        <w:spacing w:after="0"/>
      </w:pPr>
      <w:r>
        <w:separator/>
      </w:r>
    </w:p>
    <w:p w14:paraId="6CE8ACC3" w14:textId="77777777" w:rsidR="00741CC5" w:rsidRDefault="00741CC5"/>
  </w:endnote>
  <w:endnote w:type="continuationSeparator" w:id="0">
    <w:p w14:paraId="58A939A5" w14:textId="77777777" w:rsidR="00741CC5" w:rsidRDefault="00741CC5" w:rsidP="00E02929">
      <w:pPr>
        <w:spacing w:after="0"/>
      </w:pPr>
      <w:r>
        <w:continuationSeparator/>
      </w:r>
    </w:p>
    <w:p w14:paraId="6F155764" w14:textId="77777777" w:rsidR="00741CC5" w:rsidRDefault="00741C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F0C2" w14:textId="77777777" w:rsidR="00813E52" w:rsidRDefault="00813E52">
    <w:pPr>
      <w:pStyle w:val="Footer"/>
    </w:pPr>
    <w:r>
      <w:rPr>
        <w:lang w:bidi="en-GB"/>
      </w:rP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n-GB"/>
          </w:rPr>
          <w:fldChar w:fldCharType="begin"/>
        </w:r>
        <w:r>
          <w:rPr>
            <w:lang w:bidi="en-GB"/>
          </w:rPr>
          <w:instrText xml:space="preserve"> PAGE   \* MERGEFORMAT </w:instrText>
        </w:r>
        <w:r>
          <w:rPr>
            <w:lang w:bidi="en-GB"/>
          </w:rPr>
          <w:fldChar w:fldCharType="separate"/>
        </w:r>
        <w:r w:rsidR="00B90FED">
          <w:rPr>
            <w:noProof/>
            <w:lang w:bidi="en-GB"/>
          </w:rPr>
          <w:t>2</w:t>
        </w:r>
        <w:r>
          <w:rPr>
            <w:noProof/>
            <w:lang w:bidi="en-GB"/>
          </w:rPr>
          <w:fldChar w:fldCharType="end"/>
        </w:r>
      </w:sdtContent>
    </w:sdt>
  </w:p>
  <w:p w14:paraId="0D942815" w14:textId="77777777" w:rsidR="00321F35" w:rsidRDefault="00321F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95116" w14:textId="77777777" w:rsidR="00741CC5" w:rsidRDefault="00741CC5" w:rsidP="00E02929">
      <w:pPr>
        <w:spacing w:after="0"/>
      </w:pPr>
      <w:r>
        <w:separator/>
      </w:r>
    </w:p>
    <w:p w14:paraId="52888C29" w14:textId="77777777" w:rsidR="00741CC5" w:rsidRDefault="00741CC5"/>
  </w:footnote>
  <w:footnote w:type="continuationSeparator" w:id="0">
    <w:p w14:paraId="56E746D8" w14:textId="77777777" w:rsidR="00741CC5" w:rsidRDefault="00741CC5" w:rsidP="00E02929">
      <w:pPr>
        <w:spacing w:after="0"/>
      </w:pPr>
      <w:r>
        <w:continuationSeparator/>
      </w:r>
    </w:p>
    <w:p w14:paraId="01959FB8" w14:textId="77777777" w:rsidR="00741CC5" w:rsidRDefault="00741CC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0E3141B"/>
    <w:multiLevelType w:val="multilevel"/>
    <w:tmpl w:val="25E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41119"/>
    <w:multiLevelType w:val="multilevel"/>
    <w:tmpl w:val="204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778D3"/>
    <w:multiLevelType w:val="multilevel"/>
    <w:tmpl w:val="F04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C2EB8"/>
    <w:multiLevelType w:val="multilevel"/>
    <w:tmpl w:val="1030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8087">
    <w:abstractNumId w:val="4"/>
  </w:num>
  <w:num w:numId="2" w16cid:durableId="866332274">
    <w:abstractNumId w:val="3"/>
  </w:num>
  <w:num w:numId="3" w16cid:durableId="662709724">
    <w:abstractNumId w:val="2"/>
  </w:num>
  <w:num w:numId="4" w16cid:durableId="1374160792">
    <w:abstractNumId w:val="1"/>
  </w:num>
  <w:num w:numId="5" w16cid:durableId="194006940">
    <w:abstractNumId w:val="0"/>
  </w:num>
  <w:num w:numId="6" w16cid:durableId="1216896798">
    <w:abstractNumId w:val="7"/>
  </w:num>
  <w:num w:numId="7" w16cid:durableId="214633475">
    <w:abstractNumId w:val="6"/>
  </w:num>
  <w:num w:numId="8" w16cid:durableId="1566527921">
    <w:abstractNumId w:val="8"/>
  </w:num>
  <w:num w:numId="9" w16cid:durableId="1203634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15"/>
    <w:rsid w:val="00002E34"/>
    <w:rsid w:val="00005FA4"/>
    <w:rsid w:val="000169C8"/>
    <w:rsid w:val="000260A9"/>
    <w:rsid w:val="000B7024"/>
    <w:rsid w:val="000C215D"/>
    <w:rsid w:val="000C321B"/>
    <w:rsid w:val="001056B3"/>
    <w:rsid w:val="0013652A"/>
    <w:rsid w:val="00144BBD"/>
    <w:rsid w:val="00145D68"/>
    <w:rsid w:val="00166CFC"/>
    <w:rsid w:val="00183C58"/>
    <w:rsid w:val="001960E4"/>
    <w:rsid w:val="001A58E9"/>
    <w:rsid w:val="001B0C6F"/>
    <w:rsid w:val="001C0AD9"/>
    <w:rsid w:val="001D2D76"/>
    <w:rsid w:val="001F31F6"/>
    <w:rsid w:val="0020390E"/>
    <w:rsid w:val="00240B38"/>
    <w:rsid w:val="00251688"/>
    <w:rsid w:val="002517EA"/>
    <w:rsid w:val="00262B17"/>
    <w:rsid w:val="002736FE"/>
    <w:rsid w:val="00274D9E"/>
    <w:rsid w:val="00287E75"/>
    <w:rsid w:val="00290F0F"/>
    <w:rsid w:val="00292EF3"/>
    <w:rsid w:val="0029418F"/>
    <w:rsid w:val="002D2D7B"/>
    <w:rsid w:val="003120E0"/>
    <w:rsid w:val="00321270"/>
    <w:rsid w:val="00321F35"/>
    <w:rsid w:val="00325368"/>
    <w:rsid w:val="0033460E"/>
    <w:rsid w:val="00356BB9"/>
    <w:rsid w:val="00356FC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3F3C96"/>
    <w:rsid w:val="004257E0"/>
    <w:rsid w:val="0043336B"/>
    <w:rsid w:val="0044192E"/>
    <w:rsid w:val="0044378E"/>
    <w:rsid w:val="004502DA"/>
    <w:rsid w:val="004537C5"/>
    <w:rsid w:val="00465B79"/>
    <w:rsid w:val="00495301"/>
    <w:rsid w:val="0049625A"/>
    <w:rsid w:val="004A234F"/>
    <w:rsid w:val="004D3AFC"/>
    <w:rsid w:val="00504074"/>
    <w:rsid w:val="00522749"/>
    <w:rsid w:val="005235FF"/>
    <w:rsid w:val="00527C72"/>
    <w:rsid w:val="00554FFA"/>
    <w:rsid w:val="005848AD"/>
    <w:rsid w:val="00587DBA"/>
    <w:rsid w:val="005A2C96"/>
    <w:rsid w:val="005A49E4"/>
    <w:rsid w:val="005A7380"/>
    <w:rsid w:val="005B0031"/>
    <w:rsid w:val="005C11E4"/>
    <w:rsid w:val="005C4039"/>
    <w:rsid w:val="005F2717"/>
    <w:rsid w:val="005F4C34"/>
    <w:rsid w:val="005F61B2"/>
    <w:rsid w:val="00607D89"/>
    <w:rsid w:val="00610040"/>
    <w:rsid w:val="0062004A"/>
    <w:rsid w:val="0062602A"/>
    <w:rsid w:val="00631F6B"/>
    <w:rsid w:val="00667735"/>
    <w:rsid w:val="006B689E"/>
    <w:rsid w:val="006B7FF7"/>
    <w:rsid w:val="006D7E96"/>
    <w:rsid w:val="006E1492"/>
    <w:rsid w:val="00717354"/>
    <w:rsid w:val="00723158"/>
    <w:rsid w:val="00741CC5"/>
    <w:rsid w:val="007455C5"/>
    <w:rsid w:val="0076046F"/>
    <w:rsid w:val="00781081"/>
    <w:rsid w:val="00785B50"/>
    <w:rsid w:val="00791ED5"/>
    <w:rsid w:val="00794F82"/>
    <w:rsid w:val="007A565D"/>
    <w:rsid w:val="007B57C2"/>
    <w:rsid w:val="008105F2"/>
    <w:rsid w:val="00813E52"/>
    <w:rsid w:val="0081578A"/>
    <w:rsid w:val="00825C42"/>
    <w:rsid w:val="008411EF"/>
    <w:rsid w:val="00872777"/>
    <w:rsid w:val="008A2200"/>
    <w:rsid w:val="008B4E25"/>
    <w:rsid w:val="008C579D"/>
    <w:rsid w:val="008D7FF4"/>
    <w:rsid w:val="008E3A9C"/>
    <w:rsid w:val="008E448C"/>
    <w:rsid w:val="009117E4"/>
    <w:rsid w:val="00913758"/>
    <w:rsid w:val="00922357"/>
    <w:rsid w:val="00923E5C"/>
    <w:rsid w:val="0093672F"/>
    <w:rsid w:val="0094767B"/>
    <w:rsid w:val="00950FC4"/>
    <w:rsid w:val="00974E1C"/>
    <w:rsid w:val="00983FF5"/>
    <w:rsid w:val="009C3F23"/>
    <w:rsid w:val="00A0073D"/>
    <w:rsid w:val="00A01BF8"/>
    <w:rsid w:val="00A13DEB"/>
    <w:rsid w:val="00A14DE6"/>
    <w:rsid w:val="00A1749D"/>
    <w:rsid w:val="00A22F77"/>
    <w:rsid w:val="00A269E5"/>
    <w:rsid w:val="00A36711"/>
    <w:rsid w:val="00A45804"/>
    <w:rsid w:val="00A47A01"/>
    <w:rsid w:val="00A60984"/>
    <w:rsid w:val="00A653DA"/>
    <w:rsid w:val="00A73D99"/>
    <w:rsid w:val="00A87814"/>
    <w:rsid w:val="00A97BA5"/>
    <w:rsid w:val="00AA224B"/>
    <w:rsid w:val="00AB2FD7"/>
    <w:rsid w:val="00AB5117"/>
    <w:rsid w:val="00AB739B"/>
    <w:rsid w:val="00AC2420"/>
    <w:rsid w:val="00AE0715"/>
    <w:rsid w:val="00AF1675"/>
    <w:rsid w:val="00B41BE0"/>
    <w:rsid w:val="00B42B3B"/>
    <w:rsid w:val="00B45802"/>
    <w:rsid w:val="00B7298D"/>
    <w:rsid w:val="00B83AB0"/>
    <w:rsid w:val="00B90FED"/>
    <w:rsid w:val="00BA0F5B"/>
    <w:rsid w:val="00BA1A92"/>
    <w:rsid w:val="00BB4CB0"/>
    <w:rsid w:val="00BC3267"/>
    <w:rsid w:val="00BE05B1"/>
    <w:rsid w:val="00BE36A4"/>
    <w:rsid w:val="00C05DB6"/>
    <w:rsid w:val="00C12475"/>
    <w:rsid w:val="00C551F8"/>
    <w:rsid w:val="00C73764"/>
    <w:rsid w:val="00C87A48"/>
    <w:rsid w:val="00CA3293"/>
    <w:rsid w:val="00CA4D00"/>
    <w:rsid w:val="00CA5660"/>
    <w:rsid w:val="00CB2BDA"/>
    <w:rsid w:val="00CB4B76"/>
    <w:rsid w:val="00CC0778"/>
    <w:rsid w:val="00CD2AE3"/>
    <w:rsid w:val="00D05E23"/>
    <w:rsid w:val="00D11BC5"/>
    <w:rsid w:val="00D46FC2"/>
    <w:rsid w:val="00D662A2"/>
    <w:rsid w:val="00D72CC2"/>
    <w:rsid w:val="00D83FEB"/>
    <w:rsid w:val="00D9649E"/>
    <w:rsid w:val="00D9659E"/>
    <w:rsid w:val="00DA3872"/>
    <w:rsid w:val="00DB6653"/>
    <w:rsid w:val="00DC0B39"/>
    <w:rsid w:val="00DE1834"/>
    <w:rsid w:val="00DE3100"/>
    <w:rsid w:val="00DF3356"/>
    <w:rsid w:val="00DF3922"/>
    <w:rsid w:val="00DF625C"/>
    <w:rsid w:val="00E02929"/>
    <w:rsid w:val="00E06FC8"/>
    <w:rsid w:val="00E16F2B"/>
    <w:rsid w:val="00E20AC7"/>
    <w:rsid w:val="00E219DC"/>
    <w:rsid w:val="00E251B7"/>
    <w:rsid w:val="00E30731"/>
    <w:rsid w:val="00E443B7"/>
    <w:rsid w:val="00E62C63"/>
    <w:rsid w:val="00E64456"/>
    <w:rsid w:val="00E7072B"/>
    <w:rsid w:val="00E76FC1"/>
    <w:rsid w:val="00EA7D5B"/>
    <w:rsid w:val="00EC0CF1"/>
    <w:rsid w:val="00EC1F4E"/>
    <w:rsid w:val="00ED333F"/>
    <w:rsid w:val="00F06320"/>
    <w:rsid w:val="00F0767F"/>
    <w:rsid w:val="00F30471"/>
    <w:rsid w:val="00F630BE"/>
    <w:rsid w:val="00FB3E7F"/>
    <w:rsid w:val="00FD18D3"/>
    <w:rsid w:val="00FD3888"/>
    <w:rsid w:val="00FD3E75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3C995F"/>
  <w15:chartTrackingRefBased/>
  <w15:docId w15:val="{E254AC51-195A-4366-86C1-B70D7C44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51688"/>
    <w:rPr>
      <w:color w:val="auto"/>
      <w:kern w:val="20"/>
      <w:lang w:val="en-GB"/>
    </w:rPr>
  </w:style>
  <w:style w:type="paragraph" w:styleId="Heading1">
    <w:name w:val="heading 1"/>
    <w:basedOn w:val="Normal"/>
    <w:link w:val="Heading1Ch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5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Statusreporttable">
    <w:name w:val="Status report table"/>
    <w:basedOn w:val="Table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Heading2Char">
    <w:name w:val="Heading 2 Char"/>
    <w:basedOn w:val="DefaultParagraphFont"/>
    <w:link w:val="Heading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PlainTable3">
    <w:name w:val="Plain Table 3"/>
    <w:basedOn w:val="Table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tactinfo">
    <w:name w:val="Contact inf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customStyle="1" w:styleId="TableGrid2">
    <w:name w:val="Table Grid2"/>
    <w:basedOn w:val="TableNormal"/>
    <w:next w:val="TableGrid"/>
    <w:uiPriority w:val="59"/>
    <w:rsid w:val="00D72CC2"/>
    <w:pPr>
      <w:spacing w:before="0" w:after="0"/>
    </w:pPr>
    <w:rPr>
      <w:color w:val="auto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97BA5"/>
    <w:pPr>
      <w:spacing w:before="0" w:after="0"/>
    </w:pPr>
    <w:rPr>
      <w:color w:val="auto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ish\AppData\Roaming\Microsoft\Templates\Project%20status%20report%20(Timeless%20design).dotx" TargetMode="External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(Timeless design)</Template>
  <TotalTime>152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</dc:creator>
  <cp:keywords/>
  <dc:description/>
  <cp:lastModifiedBy>KORT PC</cp:lastModifiedBy>
  <cp:revision>37</cp:revision>
  <cp:lastPrinted>2024-11-04T12:34:00Z</cp:lastPrinted>
  <dcterms:created xsi:type="dcterms:W3CDTF">2024-10-16T13:19:00Z</dcterms:created>
  <dcterms:modified xsi:type="dcterms:W3CDTF">2026-10-13T10:11:00Z</dcterms:modified>
</cp:coreProperties>
</file>